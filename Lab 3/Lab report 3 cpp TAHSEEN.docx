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A447" w14:textId="77777777" w:rsidR="00086B20" w:rsidRDefault="00086B20">
      <w:r>
        <w:t xml:space="preserve">                                                   </w:t>
      </w:r>
    </w:p>
    <w:p w14:paraId="763DF7C7" w14:textId="77777777" w:rsidR="00086B20" w:rsidRDefault="00086B20">
      <w:r>
        <w:t xml:space="preserve">                                                     </w:t>
      </w:r>
      <w:r>
        <w:rPr>
          <w:noProof/>
        </w:rPr>
        <w:drawing>
          <wp:inline distT="0" distB="0" distL="0" distR="0" wp14:anchorId="529268B1" wp14:editId="55C721B2">
            <wp:extent cx="2152650" cy="2124075"/>
            <wp:effectExtent l="0" t="0" r="0" b="9525"/>
            <wp:docPr id="789365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5402" name="Picture 789365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42579224" w14:textId="77777777" w:rsidR="00086B20" w:rsidRDefault="00086B20"/>
    <w:p w14:paraId="348E4ADE" w14:textId="77777777" w:rsidR="00086B20" w:rsidRPr="00086B20" w:rsidRDefault="00086B20">
      <w:pPr>
        <w:rPr>
          <w:sz w:val="32"/>
          <w:szCs w:val="32"/>
        </w:rPr>
      </w:pPr>
    </w:p>
    <w:p w14:paraId="51DAEDAE" w14:textId="77777777" w:rsidR="00086B20" w:rsidRPr="00086B20" w:rsidRDefault="00086B20">
      <w:pPr>
        <w:rPr>
          <w:b/>
          <w:bCs/>
          <w:sz w:val="44"/>
          <w:szCs w:val="44"/>
        </w:rPr>
      </w:pPr>
      <w:r w:rsidRPr="00086B20">
        <w:rPr>
          <w:b/>
          <w:bCs/>
          <w:sz w:val="44"/>
          <w:szCs w:val="44"/>
        </w:rPr>
        <w:t xml:space="preserve">          Lab Report – EE-170L Computer Programming (Lab 0</w:t>
      </w:r>
      <w:r w:rsidR="005958A2">
        <w:rPr>
          <w:b/>
          <w:bCs/>
          <w:sz w:val="44"/>
          <w:szCs w:val="44"/>
        </w:rPr>
        <w:t>3</w:t>
      </w:r>
      <w:r>
        <w:rPr>
          <w:b/>
          <w:bCs/>
          <w:sz w:val="44"/>
          <w:szCs w:val="44"/>
        </w:rPr>
        <w:t>)</w:t>
      </w:r>
    </w:p>
    <w:p w14:paraId="56DD0D8B" w14:textId="77777777" w:rsidR="00086B20" w:rsidRDefault="00086B2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86B20" w14:paraId="17BED635" w14:textId="77777777" w:rsidTr="00086B20">
        <w:tc>
          <w:tcPr>
            <w:tcW w:w="4675" w:type="dxa"/>
          </w:tcPr>
          <w:p w14:paraId="795D6575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</w:tcPr>
          <w:p w14:paraId="0F0A4327" w14:textId="1906C691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 w:rsidR="00C22BD3">
              <w:rPr>
                <w:sz w:val="44"/>
                <w:szCs w:val="44"/>
              </w:rPr>
              <w:t>TAHSEEN ULLAH</w:t>
            </w:r>
            <w:r w:rsidR="001B6EA8">
              <w:rPr>
                <w:sz w:val="44"/>
                <w:szCs w:val="44"/>
              </w:rPr>
              <w:t xml:space="preserve"> </w:t>
            </w:r>
          </w:p>
        </w:tc>
      </w:tr>
      <w:tr w:rsidR="00086B20" w14:paraId="547B8F2A" w14:textId="77777777" w:rsidTr="00086B20">
        <w:tc>
          <w:tcPr>
            <w:tcW w:w="4675" w:type="dxa"/>
          </w:tcPr>
          <w:p w14:paraId="0F2C7B16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ID</w:t>
            </w:r>
          </w:p>
        </w:tc>
        <w:tc>
          <w:tcPr>
            <w:tcW w:w="4675" w:type="dxa"/>
          </w:tcPr>
          <w:p w14:paraId="387AA793" w14:textId="647AD22F" w:rsidR="00086B20" w:rsidRPr="00086B20" w:rsidRDefault="00086B20" w:rsidP="00086B20">
            <w:pPr>
              <w:tabs>
                <w:tab w:val="left" w:pos="1170"/>
              </w:tabs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 w:rsidR="00C22BD3">
              <w:rPr>
                <w:sz w:val="44"/>
                <w:szCs w:val="44"/>
              </w:rPr>
              <w:t>735</w:t>
            </w:r>
          </w:p>
        </w:tc>
      </w:tr>
      <w:tr w:rsidR="00086B20" w14:paraId="01E1A0B9" w14:textId="77777777" w:rsidTr="00086B20">
        <w:tc>
          <w:tcPr>
            <w:tcW w:w="4675" w:type="dxa"/>
          </w:tcPr>
          <w:p w14:paraId="23301327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14:paraId="065B914B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:rsidR="00086B20" w14:paraId="52357754" w14:textId="77777777" w:rsidTr="00086B20">
        <w:tc>
          <w:tcPr>
            <w:tcW w:w="4675" w:type="dxa"/>
          </w:tcPr>
          <w:p w14:paraId="47DF8EB5" w14:textId="77777777" w:rsidR="00086B20" w:rsidRPr="00086B20" w:rsidRDefault="00086B20" w:rsidP="00086B20">
            <w:pPr>
              <w:tabs>
                <w:tab w:val="left" w:pos="1275"/>
              </w:tabs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</w:tcPr>
          <w:p w14:paraId="667283C1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 w:rsidR="005958A2">
              <w:rPr>
                <w:sz w:val="44"/>
                <w:szCs w:val="44"/>
              </w:rPr>
              <w:t xml:space="preserve">3 </w:t>
            </w:r>
            <w:r>
              <w:rPr>
                <w:sz w:val="44"/>
                <w:szCs w:val="44"/>
              </w:rPr>
              <w:t>(programming)</w:t>
            </w:r>
          </w:p>
        </w:tc>
      </w:tr>
      <w:tr w:rsidR="00086B20" w14:paraId="37E0F3BE" w14:textId="77777777" w:rsidTr="00086B20">
        <w:tc>
          <w:tcPr>
            <w:tcW w:w="4675" w:type="dxa"/>
          </w:tcPr>
          <w:p w14:paraId="682FA0CA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14:paraId="063845F8" w14:textId="5DED9E73" w:rsidR="00086B20" w:rsidRPr="00086B20" w:rsidRDefault="00C22BD3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6</w:t>
            </w:r>
            <w:r w:rsidR="00086B20">
              <w:rPr>
                <w:sz w:val="44"/>
                <w:szCs w:val="44"/>
              </w:rPr>
              <w:t>/</w:t>
            </w:r>
            <w:r>
              <w:rPr>
                <w:sz w:val="44"/>
                <w:szCs w:val="44"/>
              </w:rPr>
              <w:t>3</w:t>
            </w:r>
            <w:r w:rsidR="00086B20">
              <w:rPr>
                <w:sz w:val="44"/>
                <w:szCs w:val="44"/>
              </w:rPr>
              <w:t>/2026</w:t>
            </w:r>
          </w:p>
        </w:tc>
      </w:tr>
    </w:tbl>
    <w:p w14:paraId="4BF37FC9" w14:textId="77777777" w:rsidR="005958A2" w:rsidRDefault="005958A2"/>
    <w:p w14:paraId="577A31F6" w14:textId="77777777" w:rsidR="005958A2" w:rsidRDefault="005958A2">
      <w:r>
        <w:br w:type="page"/>
      </w:r>
    </w:p>
    <w:p w14:paraId="05DB9272" w14:textId="77777777" w:rsidR="005958A2" w:rsidRPr="005958A2" w:rsidRDefault="005958A2" w:rsidP="005958A2">
      <w:pPr>
        <w:rPr>
          <w:b/>
          <w:bCs/>
          <w:sz w:val="48"/>
          <w:szCs w:val="48"/>
        </w:rPr>
      </w:pPr>
      <w:r w:rsidRPr="005958A2">
        <w:rPr>
          <w:b/>
          <w:bCs/>
          <w:sz w:val="48"/>
          <w:szCs w:val="48"/>
        </w:rPr>
        <w:lastRenderedPageBreak/>
        <w:t>1. Objective</w:t>
      </w:r>
    </w:p>
    <w:p w14:paraId="176874FA" w14:textId="77777777" w:rsidR="00574D02" w:rsidRPr="00217344" w:rsidRDefault="00574D02" w:rsidP="005958A2">
      <w:pPr>
        <w:rPr>
          <w:b/>
          <w:bCs/>
          <w:sz w:val="32"/>
          <w:szCs w:val="32"/>
        </w:rPr>
      </w:pPr>
      <w:r w:rsidRPr="00217344">
        <w:rPr>
          <w:b/>
          <w:bCs/>
          <w:sz w:val="32"/>
          <w:szCs w:val="32"/>
        </w:rPr>
        <w:t>The purpose of this lab is to understand and implement:</w:t>
      </w:r>
    </w:p>
    <w:p w14:paraId="7917CC92" w14:textId="77777777" w:rsidR="00574D02" w:rsidRPr="00217344" w:rsidRDefault="00574D02" w:rsidP="005958A2">
      <w:pPr>
        <w:rPr>
          <w:b/>
          <w:bCs/>
          <w:sz w:val="32"/>
          <w:szCs w:val="32"/>
        </w:rPr>
      </w:pPr>
    </w:p>
    <w:p w14:paraId="096B44EE" w14:textId="23502FA0" w:rsidR="00574D02" w:rsidRPr="00217344" w:rsidRDefault="00574D02" w:rsidP="00574D02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217344">
        <w:rPr>
          <w:b/>
          <w:bCs/>
          <w:sz w:val="32"/>
          <w:szCs w:val="32"/>
        </w:rPr>
        <w:t>Comparison/Relational Operators</w:t>
      </w:r>
    </w:p>
    <w:p w14:paraId="7B6D3C53" w14:textId="77777777" w:rsidR="00574D02" w:rsidRPr="00217344" w:rsidRDefault="00574D02" w:rsidP="005958A2">
      <w:pPr>
        <w:rPr>
          <w:b/>
          <w:bCs/>
          <w:sz w:val="32"/>
          <w:szCs w:val="32"/>
        </w:rPr>
      </w:pPr>
    </w:p>
    <w:p w14:paraId="6973530E" w14:textId="76245050" w:rsidR="00574D02" w:rsidRPr="00217344" w:rsidRDefault="00574D02" w:rsidP="00574D02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217344">
        <w:rPr>
          <w:b/>
          <w:bCs/>
          <w:sz w:val="32"/>
          <w:szCs w:val="32"/>
        </w:rPr>
        <w:t>Logical Operators</w:t>
      </w:r>
    </w:p>
    <w:p w14:paraId="748538BF" w14:textId="77777777" w:rsidR="00574D02" w:rsidRPr="00217344" w:rsidRDefault="00574D02" w:rsidP="00574D02">
      <w:pPr>
        <w:pStyle w:val="ListParagraph"/>
        <w:rPr>
          <w:b/>
          <w:bCs/>
          <w:sz w:val="32"/>
          <w:szCs w:val="32"/>
        </w:rPr>
      </w:pPr>
    </w:p>
    <w:p w14:paraId="0696912B" w14:textId="77777777" w:rsidR="00574D02" w:rsidRPr="00217344" w:rsidRDefault="00574D02" w:rsidP="005958A2">
      <w:pPr>
        <w:rPr>
          <w:b/>
          <w:bCs/>
          <w:sz w:val="32"/>
          <w:szCs w:val="32"/>
        </w:rPr>
      </w:pPr>
    </w:p>
    <w:p w14:paraId="22846740" w14:textId="35DEF245" w:rsidR="00574D02" w:rsidRPr="00217344" w:rsidRDefault="00574D02" w:rsidP="00574D02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217344">
        <w:rPr>
          <w:b/>
          <w:bCs/>
          <w:sz w:val="32"/>
          <w:szCs w:val="32"/>
        </w:rPr>
        <w:t>Decision-making structures (if, if-else, else-if)</w:t>
      </w:r>
    </w:p>
    <w:p w14:paraId="75E9BEF8" w14:textId="77777777" w:rsidR="00574D02" w:rsidRDefault="00574D02" w:rsidP="005958A2">
      <w:pPr>
        <w:rPr>
          <w:b/>
          <w:bCs/>
          <w:sz w:val="48"/>
          <w:szCs w:val="48"/>
        </w:rPr>
      </w:pPr>
    </w:p>
    <w:p w14:paraId="0B97EE4C" w14:textId="4C79C0E4" w:rsidR="005958A2" w:rsidRPr="005958A2" w:rsidRDefault="005958A2" w:rsidP="005958A2">
      <w:pPr>
        <w:rPr>
          <w:b/>
          <w:bCs/>
          <w:sz w:val="48"/>
          <w:szCs w:val="48"/>
        </w:rPr>
      </w:pPr>
      <w:r w:rsidRPr="005958A2">
        <w:rPr>
          <w:b/>
          <w:bCs/>
          <w:sz w:val="48"/>
          <w:szCs w:val="48"/>
        </w:rPr>
        <w:t>2. Theory</w:t>
      </w:r>
    </w:p>
    <w:p w14:paraId="5E9D9EC4" w14:textId="77777777" w:rsidR="005958A2" w:rsidRPr="005958A2" w:rsidRDefault="005958A2" w:rsidP="005958A2">
      <w:pPr>
        <w:rPr>
          <w:b/>
          <w:bCs/>
          <w:sz w:val="36"/>
          <w:szCs w:val="36"/>
        </w:rPr>
      </w:pPr>
      <w:r w:rsidRPr="005958A2">
        <w:rPr>
          <w:b/>
          <w:bCs/>
          <w:sz w:val="36"/>
          <w:szCs w:val="36"/>
        </w:rPr>
        <w:t>2.1 Relational Operators</w:t>
      </w:r>
    </w:p>
    <w:p w14:paraId="5FE0B824" w14:textId="77777777" w:rsidR="005958A2" w:rsidRPr="005958A2" w:rsidRDefault="005958A2" w:rsidP="005958A2">
      <w:pPr>
        <w:rPr>
          <w:sz w:val="32"/>
          <w:szCs w:val="32"/>
        </w:rPr>
      </w:pPr>
      <w:r w:rsidRPr="005958A2">
        <w:rPr>
          <w:sz w:val="32"/>
          <w:szCs w:val="32"/>
        </w:rPr>
        <w:t xml:space="preserve">Relational operators compare two values and return a </w:t>
      </w:r>
      <w:proofErr w:type="spellStart"/>
      <w:r w:rsidRPr="005958A2">
        <w:rPr>
          <w:sz w:val="32"/>
          <w:szCs w:val="32"/>
        </w:rPr>
        <w:t>boolean</w:t>
      </w:r>
      <w:proofErr w:type="spellEnd"/>
      <w:r w:rsidRPr="005958A2">
        <w:rPr>
          <w:sz w:val="32"/>
          <w:szCs w:val="32"/>
        </w:rPr>
        <w:t xml:space="preserve"> result (true or false).</w:t>
      </w:r>
      <w:r w:rsidRPr="005958A2">
        <w:rPr>
          <w:sz w:val="32"/>
          <w:szCs w:val="32"/>
        </w:rPr>
        <w:br/>
        <w:t>Examples:</w:t>
      </w:r>
    </w:p>
    <w:p w14:paraId="4B052F58" w14:textId="77777777" w:rsidR="005958A2" w:rsidRPr="005958A2" w:rsidRDefault="005958A2" w:rsidP="005958A2">
      <w:pPr>
        <w:numPr>
          <w:ilvl w:val="0"/>
          <w:numId w:val="2"/>
        </w:numPr>
        <w:rPr>
          <w:sz w:val="32"/>
          <w:szCs w:val="32"/>
        </w:rPr>
      </w:pPr>
      <w:proofErr w:type="gramStart"/>
      <w:r w:rsidRPr="005958A2">
        <w:rPr>
          <w:sz w:val="32"/>
          <w:szCs w:val="32"/>
        </w:rPr>
        <w:t>&lt; :</w:t>
      </w:r>
      <w:proofErr w:type="gramEnd"/>
      <w:r w:rsidRPr="005958A2">
        <w:rPr>
          <w:sz w:val="32"/>
          <w:szCs w:val="32"/>
        </w:rPr>
        <w:t xml:space="preserve"> Less than</w:t>
      </w:r>
    </w:p>
    <w:p w14:paraId="20F61CE3" w14:textId="77777777" w:rsidR="005958A2" w:rsidRPr="005958A2" w:rsidRDefault="005958A2" w:rsidP="005958A2">
      <w:pPr>
        <w:numPr>
          <w:ilvl w:val="0"/>
          <w:numId w:val="2"/>
        </w:numPr>
        <w:rPr>
          <w:sz w:val="32"/>
          <w:szCs w:val="32"/>
        </w:rPr>
      </w:pPr>
      <w:proofErr w:type="gramStart"/>
      <w:r w:rsidRPr="005958A2">
        <w:rPr>
          <w:sz w:val="32"/>
          <w:szCs w:val="32"/>
        </w:rPr>
        <w:t>&gt; :</w:t>
      </w:r>
      <w:proofErr w:type="gramEnd"/>
      <w:r w:rsidRPr="005958A2">
        <w:rPr>
          <w:sz w:val="32"/>
          <w:szCs w:val="32"/>
        </w:rPr>
        <w:t xml:space="preserve"> Greater than</w:t>
      </w:r>
    </w:p>
    <w:p w14:paraId="1CBEE2BF" w14:textId="77777777" w:rsidR="005958A2" w:rsidRPr="005958A2" w:rsidRDefault="005958A2" w:rsidP="005958A2">
      <w:pPr>
        <w:numPr>
          <w:ilvl w:val="0"/>
          <w:numId w:val="2"/>
        </w:numPr>
        <w:rPr>
          <w:sz w:val="32"/>
          <w:szCs w:val="32"/>
        </w:rPr>
      </w:pPr>
      <w:r w:rsidRPr="005958A2">
        <w:rPr>
          <w:sz w:val="32"/>
          <w:szCs w:val="32"/>
        </w:rPr>
        <w:t>&lt;</w:t>
      </w:r>
      <w:proofErr w:type="gramStart"/>
      <w:r w:rsidRPr="005958A2">
        <w:rPr>
          <w:sz w:val="32"/>
          <w:szCs w:val="32"/>
        </w:rPr>
        <w:t>= :</w:t>
      </w:r>
      <w:proofErr w:type="gramEnd"/>
      <w:r w:rsidRPr="005958A2">
        <w:rPr>
          <w:sz w:val="32"/>
          <w:szCs w:val="32"/>
        </w:rPr>
        <w:t xml:space="preserve"> Less than or equal to</w:t>
      </w:r>
    </w:p>
    <w:p w14:paraId="620D684A" w14:textId="77777777" w:rsidR="005958A2" w:rsidRPr="005958A2" w:rsidRDefault="005958A2" w:rsidP="005958A2">
      <w:pPr>
        <w:numPr>
          <w:ilvl w:val="0"/>
          <w:numId w:val="2"/>
        </w:numPr>
        <w:rPr>
          <w:sz w:val="32"/>
          <w:szCs w:val="32"/>
        </w:rPr>
      </w:pPr>
      <w:r w:rsidRPr="005958A2">
        <w:rPr>
          <w:sz w:val="32"/>
          <w:szCs w:val="32"/>
        </w:rPr>
        <w:t>&gt;</w:t>
      </w:r>
      <w:proofErr w:type="gramStart"/>
      <w:r w:rsidRPr="005958A2">
        <w:rPr>
          <w:sz w:val="32"/>
          <w:szCs w:val="32"/>
        </w:rPr>
        <w:t>= :</w:t>
      </w:r>
      <w:proofErr w:type="gramEnd"/>
      <w:r w:rsidRPr="005958A2">
        <w:rPr>
          <w:sz w:val="32"/>
          <w:szCs w:val="32"/>
        </w:rPr>
        <w:t xml:space="preserve"> Greater than or equal to</w:t>
      </w:r>
    </w:p>
    <w:p w14:paraId="3766D3D9" w14:textId="77777777" w:rsidR="005958A2" w:rsidRPr="005958A2" w:rsidRDefault="005958A2" w:rsidP="005958A2">
      <w:pPr>
        <w:numPr>
          <w:ilvl w:val="0"/>
          <w:numId w:val="2"/>
        </w:numPr>
        <w:rPr>
          <w:sz w:val="32"/>
          <w:szCs w:val="32"/>
        </w:rPr>
      </w:pPr>
      <w:r w:rsidRPr="005958A2">
        <w:rPr>
          <w:sz w:val="32"/>
          <w:szCs w:val="32"/>
        </w:rPr>
        <w:t>=</w:t>
      </w:r>
      <w:proofErr w:type="gramStart"/>
      <w:r w:rsidRPr="005958A2">
        <w:rPr>
          <w:sz w:val="32"/>
          <w:szCs w:val="32"/>
        </w:rPr>
        <w:t>= :</w:t>
      </w:r>
      <w:proofErr w:type="gramEnd"/>
      <w:r w:rsidRPr="005958A2">
        <w:rPr>
          <w:sz w:val="32"/>
          <w:szCs w:val="32"/>
        </w:rPr>
        <w:t xml:space="preserve"> Equal to</w:t>
      </w:r>
    </w:p>
    <w:p w14:paraId="7ED9F40F" w14:textId="77777777" w:rsidR="005958A2" w:rsidRPr="005958A2" w:rsidRDefault="005958A2" w:rsidP="005958A2">
      <w:pPr>
        <w:numPr>
          <w:ilvl w:val="0"/>
          <w:numId w:val="2"/>
        </w:numPr>
        <w:rPr>
          <w:sz w:val="32"/>
          <w:szCs w:val="32"/>
        </w:rPr>
      </w:pPr>
      <w:proofErr w:type="gramStart"/>
      <w:r w:rsidRPr="005958A2">
        <w:rPr>
          <w:sz w:val="32"/>
          <w:szCs w:val="32"/>
        </w:rPr>
        <w:t>!=</w:t>
      </w:r>
      <w:proofErr w:type="gramEnd"/>
      <w:r w:rsidRPr="005958A2">
        <w:rPr>
          <w:sz w:val="32"/>
          <w:szCs w:val="32"/>
        </w:rPr>
        <w:t xml:space="preserve"> : Not equal to</w:t>
      </w:r>
    </w:p>
    <w:p w14:paraId="0A74E78D" w14:textId="77777777" w:rsidR="005958A2" w:rsidRPr="005958A2" w:rsidRDefault="005958A2" w:rsidP="005958A2">
      <w:pPr>
        <w:rPr>
          <w:b/>
          <w:bCs/>
          <w:sz w:val="36"/>
          <w:szCs w:val="36"/>
        </w:rPr>
      </w:pPr>
      <w:r w:rsidRPr="005958A2">
        <w:rPr>
          <w:b/>
          <w:bCs/>
          <w:sz w:val="36"/>
          <w:szCs w:val="36"/>
        </w:rPr>
        <w:lastRenderedPageBreak/>
        <w:t>2.2 Logical Operators</w:t>
      </w:r>
    </w:p>
    <w:p w14:paraId="41E3C8B1" w14:textId="77777777" w:rsidR="005958A2" w:rsidRPr="005958A2" w:rsidRDefault="005958A2" w:rsidP="005958A2">
      <w:pPr>
        <w:rPr>
          <w:sz w:val="32"/>
          <w:szCs w:val="32"/>
        </w:rPr>
      </w:pPr>
      <w:r w:rsidRPr="005958A2">
        <w:rPr>
          <w:sz w:val="32"/>
          <w:szCs w:val="32"/>
        </w:rPr>
        <w:t>Logical operators combine or negate conditions.</w:t>
      </w:r>
    </w:p>
    <w:p w14:paraId="5A96F82E" w14:textId="77777777" w:rsidR="005958A2" w:rsidRPr="005958A2" w:rsidRDefault="005958A2" w:rsidP="005958A2">
      <w:pPr>
        <w:numPr>
          <w:ilvl w:val="0"/>
          <w:numId w:val="3"/>
        </w:numPr>
        <w:rPr>
          <w:sz w:val="32"/>
          <w:szCs w:val="32"/>
        </w:rPr>
      </w:pPr>
      <w:proofErr w:type="gramStart"/>
      <w:r w:rsidRPr="005958A2">
        <w:rPr>
          <w:sz w:val="32"/>
          <w:szCs w:val="32"/>
        </w:rPr>
        <w:t>! :</w:t>
      </w:r>
      <w:proofErr w:type="gramEnd"/>
      <w:r w:rsidRPr="005958A2">
        <w:rPr>
          <w:sz w:val="32"/>
          <w:szCs w:val="32"/>
        </w:rPr>
        <w:t xml:space="preserve"> NOT</w:t>
      </w:r>
    </w:p>
    <w:p w14:paraId="6CBBDA4B" w14:textId="77777777" w:rsidR="005958A2" w:rsidRPr="005958A2" w:rsidRDefault="005958A2" w:rsidP="005958A2">
      <w:pPr>
        <w:numPr>
          <w:ilvl w:val="0"/>
          <w:numId w:val="3"/>
        </w:numPr>
        <w:rPr>
          <w:sz w:val="32"/>
          <w:szCs w:val="32"/>
        </w:rPr>
      </w:pPr>
      <w:r w:rsidRPr="005958A2">
        <w:rPr>
          <w:sz w:val="32"/>
          <w:szCs w:val="32"/>
        </w:rPr>
        <w:t>&amp;</w:t>
      </w:r>
      <w:proofErr w:type="gramStart"/>
      <w:r w:rsidRPr="005958A2">
        <w:rPr>
          <w:sz w:val="32"/>
          <w:szCs w:val="32"/>
        </w:rPr>
        <w:t>&amp; :</w:t>
      </w:r>
      <w:proofErr w:type="gramEnd"/>
      <w:r w:rsidRPr="005958A2">
        <w:rPr>
          <w:sz w:val="32"/>
          <w:szCs w:val="32"/>
        </w:rPr>
        <w:t xml:space="preserve"> AND</w:t>
      </w:r>
    </w:p>
    <w:p w14:paraId="7DB26A6D" w14:textId="77777777" w:rsidR="005958A2" w:rsidRPr="005958A2" w:rsidRDefault="005958A2" w:rsidP="005958A2">
      <w:pPr>
        <w:numPr>
          <w:ilvl w:val="0"/>
          <w:numId w:val="3"/>
        </w:numPr>
        <w:rPr>
          <w:sz w:val="32"/>
          <w:szCs w:val="32"/>
        </w:rPr>
      </w:pPr>
      <w:r w:rsidRPr="005958A2">
        <w:rPr>
          <w:sz w:val="32"/>
          <w:szCs w:val="32"/>
        </w:rPr>
        <w:t>|</w:t>
      </w:r>
      <w:proofErr w:type="gramStart"/>
      <w:r w:rsidRPr="005958A2">
        <w:rPr>
          <w:sz w:val="32"/>
          <w:szCs w:val="32"/>
        </w:rPr>
        <w:t>| :</w:t>
      </w:r>
      <w:proofErr w:type="gramEnd"/>
      <w:r w:rsidRPr="005958A2">
        <w:rPr>
          <w:sz w:val="32"/>
          <w:szCs w:val="32"/>
        </w:rPr>
        <w:t xml:space="preserve"> OR</w:t>
      </w:r>
    </w:p>
    <w:p w14:paraId="40A9C91D" w14:textId="77777777" w:rsidR="005958A2" w:rsidRPr="005958A2" w:rsidRDefault="005958A2" w:rsidP="005958A2">
      <w:pPr>
        <w:rPr>
          <w:b/>
          <w:bCs/>
          <w:sz w:val="36"/>
          <w:szCs w:val="36"/>
        </w:rPr>
      </w:pPr>
      <w:r w:rsidRPr="005958A2">
        <w:rPr>
          <w:b/>
          <w:bCs/>
          <w:sz w:val="36"/>
          <w:szCs w:val="36"/>
        </w:rPr>
        <w:t>2.3 Decision Control Structures</w:t>
      </w:r>
    </w:p>
    <w:p w14:paraId="4C953E91" w14:textId="77777777" w:rsidR="005958A2" w:rsidRPr="005958A2" w:rsidRDefault="005958A2" w:rsidP="005958A2">
      <w:pPr>
        <w:numPr>
          <w:ilvl w:val="0"/>
          <w:numId w:val="4"/>
        </w:numPr>
        <w:rPr>
          <w:sz w:val="32"/>
          <w:szCs w:val="32"/>
        </w:rPr>
      </w:pPr>
      <w:r w:rsidRPr="005958A2">
        <w:rPr>
          <w:b/>
          <w:bCs/>
          <w:sz w:val="32"/>
          <w:szCs w:val="32"/>
        </w:rPr>
        <w:t>if statement</w:t>
      </w:r>
      <w:r w:rsidRPr="005958A2">
        <w:rPr>
          <w:sz w:val="32"/>
          <w:szCs w:val="32"/>
        </w:rPr>
        <w:t>: Executes a block if condition is true.</w:t>
      </w:r>
    </w:p>
    <w:p w14:paraId="148E2322" w14:textId="77777777" w:rsidR="005958A2" w:rsidRPr="005958A2" w:rsidRDefault="005958A2" w:rsidP="005958A2">
      <w:pPr>
        <w:numPr>
          <w:ilvl w:val="0"/>
          <w:numId w:val="4"/>
        </w:numPr>
        <w:rPr>
          <w:sz w:val="32"/>
          <w:szCs w:val="32"/>
        </w:rPr>
      </w:pPr>
      <w:r w:rsidRPr="005958A2">
        <w:rPr>
          <w:b/>
          <w:bCs/>
          <w:sz w:val="32"/>
          <w:szCs w:val="32"/>
        </w:rPr>
        <w:t>if-else statement</w:t>
      </w:r>
      <w:r w:rsidRPr="005958A2">
        <w:rPr>
          <w:sz w:val="32"/>
          <w:szCs w:val="32"/>
        </w:rPr>
        <w:t>: Executes one block if condition is true, otherwise another block.</w:t>
      </w:r>
    </w:p>
    <w:p w14:paraId="2BE69CC1" w14:textId="77777777" w:rsidR="005958A2" w:rsidRPr="005958A2" w:rsidRDefault="005958A2" w:rsidP="005958A2">
      <w:pPr>
        <w:numPr>
          <w:ilvl w:val="0"/>
          <w:numId w:val="4"/>
        </w:numPr>
        <w:rPr>
          <w:sz w:val="32"/>
          <w:szCs w:val="32"/>
        </w:rPr>
      </w:pPr>
      <w:r w:rsidRPr="005958A2">
        <w:rPr>
          <w:b/>
          <w:bCs/>
          <w:sz w:val="32"/>
          <w:szCs w:val="32"/>
        </w:rPr>
        <w:t>else-if statement</w:t>
      </w:r>
      <w:r w:rsidRPr="005958A2">
        <w:rPr>
          <w:sz w:val="32"/>
          <w:szCs w:val="32"/>
        </w:rPr>
        <w:t>: Allows multiple conditions to be checked sequentially.</w:t>
      </w:r>
    </w:p>
    <w:p w14:paraId="491863F1" w14:textId="77777777" w:rsidR="005958A2" w:rsidRDefault="005958A2">
      <w:pPr>
        <w:rPr>
          <w:b/>
          <w:bCs/>
          <w:sz w:val="48"/>
          <w:szCs w:val="48"/>
        </w:rPr>
      </w:pPr>
    </w:p>
    <w:p w14:paraId="47BEE77F" w14:textId="77777777" w:rsidR="00086B20" w:rsidRDefault="005958A2">
      <w:pPr>
        <w:rPr>
          <w:b/>
          <w:bCs/>
          <w:sz w:val="48"/>
          <w:szCs w:val="48"/>
        </w:rPr>
      </w:pPr>
      <w:r w:rsidRPr="005958A2">
        <w:rPr>
          <w:b/>
          <w:bCs/>
          <w:sz w:val="48"/>
          <w:szCs w:val="48"/>
        </w:rPr>
        <w:t>3. Programs and Results</w:t>
      </w:r>
    </w:p>
    <w:p w14:paraId="01C3CFE7" w14:textId="77777777" w:rsidR="005958A2" w:rsidRPr="008A3362" w:rsidRDefault="005958A2">
      <w:pPr>
        <w:rPr>
          <w:b/>
          <w:bCs/>
          <w:sz w:val="40"/>
          <w:szCs w:val="40"/>
        </w:rPr>
      </w:pPr>
      <w:r w:rsidRPr="008A3362">
        <w:rPr>
          <w:b/>
          <w:bCs/>
          <w:sz w:val="40"/>
          <w:szCs w:val="40"/>
        </w:rPr>
        <w:t>Task 1: Comparison Operators</w:t>
      </w:r>
    </w:p>
    <w:p w14:paraId="500B7F73" w14:textId="77777777" w:rsidR="005958A2" w:rsidRDefault="005958A2">
      <w:pPr>
        <w:rPr>
          <w:b/>
          <w:bCs/>
          <w:sz w:val="32"/>
          <w:szCs w:val="32"/>
        </w:rPr>
      </w:pPr>
    </w:p>
    <w:p w14:paraId="642530E6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w14:paraId="01D1DB66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w14:paraId="6ADA847C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</w:p>
    <w:p w14:paraId="5C197E3C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>int main</w:t>
      </w:r>
      <w:r w:rsidR="003456C7">
        <w:rPr>
          <w:b/>
          <w:bCs/>
          <w:color w:val="1F4E79" w:themeColor="accent5" w:themeShade="80"/>
          <w:sz w:val="32"/>
          <w:szCs w:val="32"/>
        </w:rPr>
        <w:t xml:space="preserve"> </w:t>
      </w:r>
      <w:r w:rsidRPr="005958A2">
        <w:rPr>
          <w:b/>
          <w:bCs/>
          <w:color w:val="1F4E79" w:themeColor="accent5" w:themeShade="80"/>
          <w:sz w:val="32"/>
          <w:szCs w:val="32"/>
        </w:rPr>
        <w:t>() {</w:t>
      </w:r>
    </w:p>
    <w:p w14:paraId="590CB7DC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int a, b;</w:t>
      </w:r>
    </w:p>
    <w:p w14:paraId="57F65A9F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lastRenderedPageBreak/>
        <w:t xml:space="preserve">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&lt;&lt; "Enter two numbers: ";</w:t>
      </w:r>
    </w:p>
    <w:p w14:paraId="20FF6E97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&gt;&gt; a &gt;&gt; b;</w:t>
      </w:r>
    </w:p>
    <w:p w14:paraId="02424EC2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</w:p>
    <w:p w14:paraId="44D408EC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if (a == b)</w:t>
      </w:r>
    </w:p>
    <w:p w14:paraId="1567122B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&lt;&lt; "Both numbers are equal." &lt;&lt;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>;</w:t>
      </w:r>
    </w:p>
    <w:p w14:paraId="2E30AA3A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else if (a &gt; b)</w:t>
      </w:r>
    </w:p>
    <w:p w14:paraId="1BFF4C2A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&lt;&lt; "First number is greater." &lt;&lt;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>;</w:t>
      </w:r>
    </w:p>
    <w:p w14:paraId="2C19999C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else</w:t>
      </w:r>
    </w:p>
    <w:p w14:paraId="6D26D1E8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&lt;&lt; "First number is smaller." &lt;&lt;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>;</w:t>
      </w:r>
    </w:p>
    <w:p w14:paraId="054FA221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</w:p>
    <w:p w14:paraId="5B0B6E3B" w14:textId="77777777" w:rsidR="005958A2" w:rsidRP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w14:paraId="6090A7A5" w14:textId="77777777" w:rsidR="005958A2" w:rsidRDefault="005958A2" w:rsidP="005958A2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>}</w:t>
      </w:r>
    </w:p>
    <w:p w14:paraId="287C5975" w14:textId="77777777" w:rsidR="003456C7" w:rsidRDefault="003456C7" w:rsidP="005958A2">
      <w:pPr>
        <w:rPr>
          <w:b/>
          <w:bCs/>
          <w:color w:val="1F4E79" w:themeColor="accent5" w:themeShade="80"/>
          <w:sz w:val="32"/>
          <w:szCs w:val="32"/>
        </w:rPr>
      </w:pPr>
    </w:p>
    <w:p w14:paraId="4580A24A" w14:textId="77777777" w:rsidR="003456C7" w:rsidRDefault="003456C7" w:rsidP="005958A2">
      <w:pPr>
        <w:rPr>
          <w:b/>
          <w:bCs/>
          <w:color w:val="0D0D0D" w:themeColor="text1" w:themeTint="F2"/>
          <w:sz w:val="32"/>
          <w:szCs w:val="32"/>
        </w:rPr>
      </w:pPr>
      <w:r w:rsidRPr="003456C7">
        <w:rPr>
          <w:b/>
          <w:bCs/>
          <w:color w:val="0D0D0D" w:themeColor="text1" w:themeTint="F2"/>
          <w:sz w:val="32"/>
          <w:szCs w:val="32"/>
        </w:rPr>
        <w:t>Sample Output:</w:t>
      </w:r>
    </w:p>
    <w:p w14:paraId="72DEC0FA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Enter two numbers: 10 20</w:t>
      </w:r>
    </w:p>
    <w:p w14:paraId="669E3DB0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First number is smaller.</w:t>
      </w:r>
    </w:p>
    <w:p w14:paraId="5FB18757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38A1FEDB" w14:textId="77777777" w:rsidR="003456C7" w:rsidRPr="008A3362" w:rsidRDefault="003456C7" w:rsidP="003456C7">
      <w:pPr>
        <w:rPr>
          <w:b/>
          <w:bCs/>
          <w:color w:val="000000" w:themeColor="text1"/>
          <w:sz w:val="40"/>
          <w:szCs w:val="40"/>
        </w:rPr>
      </w:pPr>
      <w:r w:rsidRPr="008A3362">
        <w:rPr>
          <w:b/>
          <w:bCs/>
          <w:color w:val="000000" w:themeColor="text1"/>
          <w:sz w:val="40"/>
          <w:szCs w:val="40"/>
        </w:rPr>
        <w:t>Task 2: Logical Operators</w:t>
      </w:r>
    </w:p>
    <w:p w14:paraId="39BAE0C4" w14:textId="77777777" w:rsidR="003456C7" w:rsidRDefault="003456C7" w:rsidP="003456C7">
      <w:pPr>
        <w:rPr>
          <w:b/>
          <w:bCs/>
          <w:color w:val="000000" w:themeColor="text1"/>
          <w:sz w:val="36"/>
          <w:szCs w:val="36"/>
        </w:rPr>
      </w:pPr>
    </w:p>
    <w:p w14:paraId="514D8470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w14:paraId="25DE903C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w14:paraId="66501593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2958A90E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int </w:t>
      </w:r>
      <w:proofErr w:type="gramStart"/>
      <w:r w:rsidRPr="003456C7">
        <w:rPr>
          <w:b/>
          <w:bCs/>
          <w:color w:val="1F4E79" w:themeColor="accent5" w:themeShade="80"/>
          <w:sz w:val="32"/>
          <w:szCs w:val="32"/>
        </w:rPr>
        <w:t>main(</w:t>
      </w:r>
      <w:proofErr w:type="gramEnd"/>
      <w:r w:rsidRPr="003456C7">
        <w:rPr>
          <w:b/>
          <w:bCs/>
          <w:color w:val="1F4E79" w:themeColor="accent5" w:themeShade="80"/>
          <w:sz w:val="32"/>
          <w:szCs w:val="32"/>
        </w:rPr>
        <w:t>) {</w:t>
      </w:r>
    </w:p>
    <w:p w14:paraId="495A5334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int num;</w:t>
      </w:r>
    </w:p>
    <w:p w14:paraId="2936D8EB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"Enter a number: ";</w:t>
      </w:r>
    </w:p>
    <w:p w14:paraId="382C7FD8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&gt;&gt; num;</w:t>
      </w:r>
    </w:p>
    <w:p w14:paraId="1E315E75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670171F0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if (num &gt; 0 &amp;&amp; num &lt; 100)</w:t>
      </w:r>
    </w:p>
    <w:p w14:paraId="3D7CF04F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between 0 and 100."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7D1BE4A8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else</w:t>
      </w:r>
    </w:p>
    <w:p w14:paraId="321FF8B1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does not meet the condition."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0F947B4A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4E4A8951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w14:paraId="1C82D48D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}</w:t>
      </w:r>
    </w:p>
    <w:p w14:paraId="6220DCD1" w14:textId="77777777" w:rsidR="003456C7" w:rsidRPr="008A3362" w:rsidRDefault="003456C7" w:rsidP="003456C7">
      <w:pPr>
        <w:rPr>
          <w:b/>
          <w:bCs/>
          <w:color w:val="0D0D0D" w:themeColor="text1" w:themeTint="F2"/>
          <w:sz w:val="32"/>
          <w:szCs w:val="32"/>
        </w:rPr>
      </w:pPr>
      <w:r w:rsidRPr="008A3362">
        <w:rPr>
          <w:b/>
          <w:bCs/>
          <w:color w:val="0D0D0D" w:themeColor="text1" w:themeTint="F2"/>
          <w:sz w:val="32"/>
          <w:szCs w:val="32"/>
        </w:rPr>
        <w:t>Sample Output:</w:t>
      </w:r>
    </w:p>
    <w:p w14:paraId="21C43597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Enter a number: 50</w:t>
      </w:r>
    </w:p>
    <w:p w14:paraId="7F489866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Number is between 0 and 100.</w:t>
      </w:r>
    </w:p>
    <w:p w14:paraId="1F0B8A40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18C38335" w14:textId="77777777" w:rsidR="003456C7" w:rsidRPr="008A3362" w:rsidRDefault="003456C7" w:rsidP="003456C7">
      <w:pPr>
        <w:rPr>
          <w:b/>
          <w:bCs/>
          <w:color w:val="0D0D0D" w:themeColor="text1" w:themeTint="F2"/>
          <w:sz w:val="40"/>
          <w:szCs w:val="40"/>
        </w:rPr>
      </w:pPr>
      <w:r w:rsidRPr="008A3362">
        <w:rPr>
          <w:b/>
          <w:bCs/>
          <w:color w:val="0D0D0D" w:themeColor="text1" w:themeTint="F2"/>
          <w:sz w:val="40"/>
          <w:szCs w:val="40"/>
        </w:rPr>
        <w:t>Task 3: If Statement</w:t>
      </w:r>
    </w:p>
    <w:p w14:paraId="1F8D4672" w14:textId="77777777" w:rsidR="003456C7" w:rsidRDefault="003456C7" w:rsidP="003456C7">
      <w:pPr>
        <w:rPr>
          <w:b/>
          <w:bCs/>
          <w:color w:val="0D0D0D" w:themeColor="text1" w:themeTint="F2"/>
          <w:sz w:val="36"/>
          <w:szCs w:val="36"/>
        </w:rPr>
      </w:pPr>
    </w:p>
    <w:p w14:paraId="09D4541E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w14:paraId="31ABA810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w14:paraId="215B4B40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46629D22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int </w:t>
      </w:r>
      <w:proofErr w:type="gramStart"/>
      <w:r w:rsidRPr="003456C7">
        <w:rPr>
          <w:b/>
          <w:bCs/>
          <w:color w:val="1F4E79" w:themeColor="accent5" w:themeShade="80"/>
          <w:sz w:val="32"/>
          <w:szCs w:val="32"/>
        </w:rPr>
        <w:t>main(</w:t>
      </w:r>
      <w:proofErr w:type="gramEnd"/>
      <w:r w:rsidRPr="003456C7">
        <w:rPr>
          <w:b/>
          <w:bCs/>
          <w:color w:val="1F4E79" w:themeColor="accent5" w:themeShade="80"/>
          <w:sz w:val="32"/>
          <w:szCs w:val="32"/>
        </w:rPr>
        <w:t>) {</w:t>
      </w:r>
    </w:p>
    <w:p w14:paraId="5032F4BF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int num;</w:t>
      </w:r>
    </w:p>
    <w:p w14:paraId="4DE42398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"Enter a number: ";</w:t>
      </w:r>
    </w:p>
    <w:p w14:paraId="443660C0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&gt;&gt; num;</w:t>
      </w:r>
    </w:p>
    <w:p w14:paraId="752A7A1E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799BBEF7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if (num &gt; 0)</w:t>
      </w:r>
    </w:p>
    <w:p w14:paraId="66FA037D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positive."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2064B2B2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522819CD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w14:paraId="67729DB8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}</w:t>
      </w:r>
    </w:p>
    <w:p w14:paraId="33198A4A" w14:textId="77777777" w:rsidR="003456C7" w:rsidRDefault="003456C7" w:rsidP="003456C7">
      <w:pPr>
        <w:rPr>
          <w:b/>
          <w:bCs/>
          <w:sz w:val="32"/>
          <w:szCs w:val="32"/>
        </w:rPr>
      </w:pPr>
      <w:r w:rsidRPr="003456C7">
        <w:rPr>
          <w:b/>
          <w:bCs/>
          <w:sz w:val="32"/>
          <w:szCs w:val="32"/>
        </w:rPr>
        <w:t>Sample Output:</w:t>
      </w:r>
    </w:p>
    <w:p w14:paraId="75DB08AE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Enter a number: -5</w:t>
      </w:r>
    </w:p>
    <w:p w14:paraId="6EE8E635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(no output since condition is false)</w:t>
      </w:r>
    </w:p>
    <w:p w14:paraId="77D467C7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2A9E261F" w14:textId="77777777" w:rsidR="003456C7" w:rsidRPr="008A3362" w:rsidRDefault="003456C7" w:rsidP="003456C7">
      <w:pPr>
        <w:rPr>
          <w:b/>
          <w:bCs/>
          <w:color w:val="000000" w:themeColor="text1"/>
          <w:sz w:val="40"/>
          <w:szCs w:val="40"/>
        </w:rPr>
      </w:pPr>
      <w:r w:rsidRPr="008A3362">
        <w:rPr>
          <w:b/>
          <w:bCs/>
          <w:color w:val="000000" w:themeColor="text1"/>
          <w:sz w:val="40"/>
          <w:szCs w:val="40"/>
        </w:rPr>
        <w:t>Task 4: If-Else Statement</w:t>
      </w:r>
    </w:p>
    <w:p w14:paraId="10292B3D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w14:paraId="166C6A93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w14:paraId="584151B5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5CE87175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int </w:t>
      </w:r>
      <w:proofErr w:type="gramStart"/>
      <w:r w:rsidRPr="003456C7">
        <w:rPr>
          <w:b/>
          <w:bCs/>
          <w:color w:val="1F4E79" w:themeColor="accent5" w:themeShade="80"/>
          <w:sz w:val="32"/>
          <w:szCs w:val="32"/>
        </w:rPr>
        <w:t>main(</w:t>
      </w:r>
      <w:proofErr w:type="gramEnd"/>
      <w:r w:rsidRPr="003456C7">
        <w:rPr>
          <w:b/>
          <w:bCs/>
          <w:color w:val="1F4E79" w:themeColor="accent5" w:themeShade="80"/>
          <w:sz w:val="32"/>
          <w:szCs w:val="32"/>
        </w:rPr>
        <w:t>) {</w:t>
      </w:r>
    </w:p>
    <w:p w14:paraId="5C557423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int age;</w:t>
      </w:r>
    </w:p>
    <w:p w14:paraId="55554C5D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lastRenderedPageBreak/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"Enter your age: ";</w:t>
      </w:r>
    </w:p>
    <w:p w14:paraId="445F69F8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&gt;&gt; age;</w:t>
      </w:r>
    </w:p>
    <w:p w14:paraId="1B71354C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61167528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if (age &gt;= 18)</w:t>
      </w:r>
    </w:p>
    <w:p w14:paraId="3599637D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"You are eligible to vote."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588A71B9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else</w:t>
      </w:r>
    </w:p>
    <w:p w14:paraId="5239B2B4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"You are not eligible to vote."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0A897DD5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57AD1112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w14:paraId="2574BE53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}</w:t>
      </w:r>
    </w:p>
    <w:p w14:paraId="0AB64761" w14:textId="77777777" w:rsidR="003456C7" w:rsidRDefault="003456C7" w:rsidP="003456C7">
      <w:pPr>
        <w:rPr>
          <w:b/>
          <w:bCs/>
          <w:color w:val="000000" w:themeColor="text1"/>
          <w:sz w:val="32"/>
          <w:szCs w:val="32"/>
        </w:rPr>
      </w:pPr>
      <w:r w:rsidRPr="003456C7">
        <w:rPr>
          <w:b/>
          <w:bCs/>
          <w:color w:val="000000" w:themeColor="text1"/>
          <w:sz w:val="32"/>
          <w:szCs w:val="32"/>
        </w:rPr>
        <w:t>Sample Output:</w:t>
      </w:r>
    </w:p>
    <w:p w14:paraId="0DDD03D2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Enter your age: 16</w:t>
      </w:r>
    </w:p>
    <w:p w14:paraId="72E84FE0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You are not eligible to vote.</w:t>
      </w:r>
    </w:p>
    <w:p w14:paraId="554D343E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0DDA0FB5" w14:textId="77777777" w:rsidR="003456C7" w:rsidRPr="008A3362" w:rsidRDefault="003456C7" w:rsidP="003456C7">
      <w:pPr>
        <w:rPr>
          <w:b/>
          <w:bCs/>
          <w:color w:val="000000" w:themeColor="text1"/>
          <w:sz w:val="40"/>
          <w:szCs w:val="40"/>
        </w:rPr>
      </w:pPr>
      <w:r w:rsidRPr="008A3362">
        <w:rPr>
          <w:b/>
          <w:bCs/>
          <w:color w:val="000000" w:themeColor="text1"/>
          <w:sz w:val="40"/>
          <w:szCs w:val="40"/>
        </w:rPr>
        <w:t>Task 5: Else-If Statement</w:t>
      </w:r>
    </w:p>
    <w:p w14:paraId="01995CCA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7389502D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w14:paraId="75D5C149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w14:paraId="24650B53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53704817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int </w:t>
      </w:r>
      <w:proofErr w:type="gramStart"/>
      <w:r w:rsidRPr="003456C7">
        <w:rPr>
          <w:b/>
          <w:bCs/>
          <w:color w:val="1F4E79" w:themeColor="accent5" w:themeShade="80"/>
          <w:sz w:val="32"/>
          <w:szCs w:val="32"/>
        </w:rPr>
        <w:t>main(</w:t>
      </w:r>
      <w:proofErr w:type="gramEnd"/>
      <w:r w:rsidRPr="003456C7">
        <w:rPr>
          <w:b/>
          <w:bCs/>
          <w:color w:val="1F4E79" w:themeColor="accent5" w:themeShade="80"/>
          <w:sz w:val="32"/>
          <w:szCs w:val="32"/>
        </w:rPr>
        <w:t>) {</w:t>
      </w:r>
    </w:p>
    <w:p w14:paraId="158A8B80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int num;</w:t>
      </w:r>
    </w:p>
    <w:p w14:paraId="7F166B9D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lastRenderedPageBreak/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"Enter a number: ";</w:t>
      </w:r>
    </w:p>
    <w:p w14:paraId="1A2B5621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&gt;&gt; num;</w:t>
      </w:r>
    </w:p>
    <w:p w14:paraId="0B93FFA4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47C2ED47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if (num &gt; 0)</w:t>
      </w:r>
    </w:p>
    <w:p w14:paraId="1C158733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positive."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00F0712B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else if (num &lt; 0)</w:t>
      </w:r>
    </w:p>
    <w:p w14:paraId="23323698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negative."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586532FF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else</w:t>
      </w:r>
    </w:p>
    <w:p w14:paraId="3D623472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zero."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w14:paraId="7B82C670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</w:p>
    <w:p w14:paraId="6303AC66" w14:textId="77777777" w:rsidR="003456C7" w:rsidRP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w14:paraId="1EF9ACAF" w14:textId="77777777" w:rsidR="003456C7" w:rsidRDefault="003456C7" w:rsidP="003456C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}</w:t>
      </w:r>
    </w:p>
    <w:p w14:paraId="6B627111" w14:textId="77777777" w:rsidR="00312F8D" w:rsidRDefault="00312F8D" w:rsidP="003456C7">
      <w:pPr>
        <w:rPr>
          <w:b/>
          <w:bCs/>
          <w:color w:val="0D0D0D" w:themeColor="text1" w:themeTint="F2"/>
          <w:sz w:val="32"/>
          <w:szCs w:val="32"/>
        </w:rPr>
      </w:pPr>
      <w:r w:rsidRPr="00312F8D">
        <w:rPr>
          <w:b/>
          <w:bCs/>
          <w:color w:val="0D0D0D" w:themeColor="text1" w:themeTint="F2"/>
          <w:sz w:val="32"/>
          <w:szCs w:val="32"/>
        </w:rPr>
        <w:t>Sample Output:</w:t>
      </w:r>
    </w:p>
    <w:p w14:paraId="3A987B8F" w14:textId="77777777" w:rsidR="00312F8D" w:rsidRPr="00312F8D" w:rsidRDefault="00312F8D" w:rsidP="00312F8D">
      <w:pPr>
        <w:rPr>
          <w:b/>
          <w:bCs/>
          <w:color w:val="1F4E79" w:themeColor="accent5" w:themeShade="80"/>
          <w:sz w:val="32"/>
          <w:szCs w:val="32"/>
        </w:rPr>
      </w:pPr>
      <w:r w:rsidRPr="00312F8D">
        <w:rPr>
          <w:b/>
          <w:bCs/>
          <w:color w:val="1F4E79" w:themeColor="accent5" w:themeShade="80"/>
          <w:sz w:val="32"/>
          <w:szCs w:val="32"/>
        </w:rPr>
        <w:t>Enter a number: 0</w:t>
      </w:r>
    </w:p>
    <w:p w14:paraId="06C8E376" w14:textId="77777777" w:rsidR="00312F8D" w:rsidRDefault="00312F8D" w:rsidP="00312F8D">
      <w:pPr>
        <w:rPr>
          <w:b/>
          <w:bCs/>
          <w:color w:val="1F4E79" w:themeColor="accent5" w:themeShade="80"/>
          <w:sz w:val="32"/>
          <w:szCs w:val="32"/>
        </w:rPr>
      </w:pPr>
      <w:r w:rsidRPr="00312F8D">
        <w:rPr>
          <w:b/>
          <w:bCs/>
          <w:color w:val="1F4E79" w:themeColor="accent5" w:themeShade="80"/>
          <w:sz w:val="32"/>
          <w:szCs w:val="32"/>
        </w:rPr>
        <w:t>Number is zero.</w:t>
      </w:r>
    </w:p>
    <w:p w14:paraId="63CAD66B" w14:textId="77777777" w:rsidR="00312F8D" w:rsidRDefault="00312F8D" w:rsidP="00312F8D">
      <w:pPr>
        <w:rPr>
          <w:b/>
          <w:bCs/>
          <w:color w:val="1F4E79" w:themeColor="accent5" w:themeShade="80"/>
          <w:sz w:val="32"/>
          <w:szCs w:val="32"/>
        </w:rPr>
      </w:pPr>
    </w:p>
    <w:p w14:paraId="7790BBAE" w14:textId="77777777" w:rsidR="00312F8D" w:rsidRPr="00312F8D" w:rsidRDefault="00312F8D" w:rsidP="00312F8D">
      <w:pPr>
        <w:rPr>
          <w:b/>
          <w:bCs/>
          <w:sz w:val="48"/>
          <w:szCs w:val="48"/>
        </w:rPr>
      </w:pPr>
      <w:r w:rsidRPr="00312F8D">
        <w:rPr>
          <w:b/>
          <w:bCs/>
          <w:sz w:val="48"/>
          <w:szCs w:val="48"/>
        </w:rPr>
        <w:t>4. Discussion</w:t>
      </w:r>
    </w:p>
    <w:p w14:paraId="067D093C" w14:textId="77777777" w:rsidR="00312F8D" w:rsidRPr="00312F8D" w:rsidRDefault="00312F8D" w:rsidP="00312F8D">
      <w:pPr>
        <w:numPr>
          <w:ilvl w:val="0"/>
          <w:numId w:val="5"/>
        </w:numPr>
        <w:rPr>
          <w:sz w:val="32"/>
          <w:szCs w:val="32"/>
        </w:rPr>
      </w:pPr>
      <w:r w:rsidRPr="00312F8D">
        <w:rPr>
          <w:sz w:val="32"/>
          <w:szCs w:val="32"/>
        </w:rPr>
        <w:t>Relational operators allow comparison between values, essential for decision-making.</w:t>
      </w:r>
    </w:p>
    <w:p w14:paraId="05D8026A" w14:textId="77777777" w:rsidR="00312F8D" w:rsidRPr="00312F8D" w:rsidRDefault="00312F8D" w:rsidP="00312F8D">
      <w:pPr>
        <w:numPr>
          <w:ilvl w:val="0"/>
          <w:numId w:val="5"/>
        </w:numPr>
        <w:rPr>
          <w:sz w:val="32"/>
          <w:szCs w:val="32"/>
        </w:rPr>
      </w:pPr>
      <w:r w:rsidRPr="00312F8D">
        <w:rPr>
          <w:sz w:val="32"/>
          <w:szCs w:val="32"/>
        </w:rPr>
        <w:t>Logical operators combine conditions, making programs more flexible.</w:t>
      </w:r>
    </w:p>
    <w:p w14:paraId="4AE15827" w14:textId="77777777" w:rsidR="00312F8D" w:rsidRPr="00312F8D" w:rsidRDefault="00312F8D" w:rsidP="00312F8D">
      <w:pPr>
        <w:numPr>
          <w:ilvl w:val="0"/>
          <w:numId w:val="5"/>
        </w:numPr>
        <w:rPr>
          <w:sz w:val="32"/>
          <w:szCs w:val="32"/>
        </w:rPr>
      </w:pPr>
      <w:r w:rsidRPr="00312F8D">
        <w:rPr>
          <w:sz w:val="32"/>
          <w:szCs w:val="32"/>
        </w:rPr>
        <w:lastRenderedPageBreak/>
        <w:t>Control structures (if, if-else, else-if) enable branching logic, allowing programs to respond differently based on input.</w:t>
      </w:r>
    </w:p>
    <w:p w14:paraId="41FF9A1F" w14:textId="77777777" w:rsidR="00312F8D" w:rsidRPr="00312F8D" w:rsidRDefault="00312F8D" w:rsidP="00312F8D">
      <w:pPr>
        <w:rPr>
          <w:b/>
          <w:bCs/>
          <w:sz w:val="48"/>
          <w:szCs w:val="48"/>
        </w:rPr>
      </w:pPr>
      <w:r w:rsidRPr="00312F8D">
        <w:rPr>
          <w:b/>
          <w:bCs/>
          <w:sz w:val="48"/>
          <w:szCs w:val="48"/>
        </w:rPr>
        <w:t>5. Conclusion</w:t>
      </w:r>
    </w:p>
    <w:p w14:paraId="05C87BD2" w14:textId="77777777" w:rsidR="00312F8D" w:rsidRPr="00312F8D" w:rsidRDefault="00312F8D" w:rsidP="00312F8D">
      <w:pPr>
        <w:rPr>
          <w:sz w:val="32"/>
          <w:szCs w:val="32"/>
        </w:rPr>
      </w:pPr>
      <w:r w:rsidRPr="00312F8D">
        <w:rPr>
          <w:sz w:val="32"/>
          <w:szCs w:val="32"/>
        </w:rPr>
        <w:t>In this lab, I successfully implemented relational operators, logical operators, and conditional statements in C++. These concepts are fundamental for writing programs that make decisions based on user input.</w:t>
      </w:r>
    </w:p>
    <w:p w14:paraId="7742D19F" w14:textId="77777777" w:rsidR="00312F8D" w:rsidRPr="00312F8D" w:rsidRDefault="00312F8D" w:rsidP="00312F8D">
      <w:pPr>
        <w:rPr>
          <w:b/>
          <w:bCs/>
          <w:color w:val="1F4E79" w:themeColor="accent5" w:themeShade="80"/>
          <w:sz w:val="32"/>
          <w:szCs w:val="32"/>
        </w:rPr>
      </w:pPr>
    </w:p>
    <w:p w14:paraId="5970B2A7" w14:textId="77777777" w:rsidR="003456C7" w:rsidRPr="003456C7" w:rsidRDefault="003456C7" w:rsidP="003456C7">
      <w:pPr>
        <w:rPr>
          <w:b/>
          <w:bCs/>
          <w:color w:val="1F4E79" w:themeColor="accent5" w:themeShade="80"/>
          <w:sz w:val="36"/>
          <w:szCs w:val="36"/>
        </w:rPr>
      </w:pPr>
    </w:p>
    <w:p w14:paraId="53828E1A" w14:textId="77777777" w:rsidR="003456C7" w:rsidRPr="003456C7" w:rsidRDefault="003456C7" w:rsidP="003456C7">
      <w:pPr>
        <w:rPr>
          <w:b/>
          <w:bCs/>
          <w:color w:val="1F4E79" w:themeColor="accent5" w:themeShade="80"/>
          <w:sz w:val="36"/>
          <w:szCs w:val="36"/>
        </w:rPr>
      </w:pPr>
    </w:p>
    <w:sectPr w:rsidR="003456C7" w:rsidRPr="00345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4AF5"/>
    <w:multiLevelType w:val="multilevel"/>
    <w:tmpl w:val="B78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9579D"/>
    <w:multiLevelType w:val="multilevel"/>
    <w:tmpl w:val="D358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F0684"/>
    <w:multiLevelType w:val="multilevel"/>
    <w:tmpl w:val="4EB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41BE6"/>
    <w:multiLevelType w:val="multilevel"/>
    <w:tmpl w:val="F092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A537D"/>
    <w:multiLevelType w:val="hybridMultilevel"/>
    <w:tmpl w:val="34C03390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8F1797"/>
    <w:multiLevelType w:val="multilevel"/>
    <w:tmpl w:val="7B24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385976">
    <w:abstractNumId w:val="3"/>
  </w:num>
  <w:num w:numId="2" w16cid:durableId="1231576356">
    <w:abstractNumId w:val="2"/>
  </w:num>
  <w:num w:numId="3" w16cid:durableId="266425786">
    <w:abstractNumId w:val="5"/>
  </w:num>
  <w:num w:numId="4" w16cid:durableId="1369060724">
    <w:abstractNumId w:val="0"/>
  </w:num>
  <w:num w:numId="5" w16cid:durableId="849873082">
    <w:abstractNumId w:val="1"/>
  </w:num>
  <w:num w:numId="6" w16cid:durableId="8714558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A2"/>
    <w:rsid w:val="00086B20"/>
    <w:rsid w:val="000F28B3"/>
    <w:rsid w:val="00175FCA"/>
    <w:rsid w:val="001B6EA8"/>
    <w:rsid w:val="00217344"/>
    <w:rsid w:val="00312F8D"/>
    <w:rsid w:val="00326C78"/>
    <w:rsid w:val="003456C7"/>
    <w:rsid w:val="00574D02"/>
    <w:rsid w:val="005958A2"/>
    <w:rsid w:val="00680EE7"/>
    <w:rsid w:val="00681E48"/>
    <w:rsid w:val="006949C3"/>
    <w:rsid w:val="007A3944"/>
    <w:rsid w:val="0084422B"/>
    <w:rsid w:val="008A3362"/>
    <w:rsid w:val="008F2BBC"/>
    <w:rsid w:val="00915EC4"/>
    <w:rsid w:val="009F57BC"/>
    <w:rsid w:val="00B36053"/>
    <w:rsid w:val="00C2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57CF8"/>
  <w15:chartTrackingRefBased/>
  <w15:docId w15:val="{72AB3CB9-4D63-40D7-B798-E4F8A6723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6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top%20Valley\Documents\Custom%20Office%20Templates\LAB%20REPORT%20TEMPLE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8ED99-DB6A-41CE-8D5C-462CDCF8F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TEMPLETE</Template>
  <TotalTime>1</TotalTime>
  <Pages>9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Valley</dc:creator>
  <cp:keywords/>
  <dc:description/>
  <cp:lastModifiedBy>Safi Wazir</cp:lastModifiedBy>
  <cp:revision>2</cp:revision>
  <dcterms:created xsi:type="dcterms:W3CDTF">2026-03-06T19:26:00Z</dcterms:created>
  <dcterms:modified xsi:type="dcterms:W3CDTF">2026-03-06T19:26:00Z</dcterms:modified>
</cp:coreProperties>
</file>